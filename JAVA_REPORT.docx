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ECE23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BD49E79" wp14:editId="46D049F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40"/>
        <w:gridCol w:w="27"/>
        <w:gridCol w:w="1113"/>
        <w:gridCol w:w="56"/>
        <w:gridCol w:w="5842"/>
        <w:gridCol w:w="66"/>
        <w:gridCol w:w="1102"/>
        <w:gridCol w:w="39"/>
        <w:gridCol w:w="1130"/>
      </w:tblGrid>
      <w:tr w:rsidR="00DF198B" w14:paraId="1E23A0D9" w14:textId="77777777" w:rsidTr="007C6FF9">
        <w:trPr>
          <w:trHeight w:val="864"/>
        </w:trPr>
        <w:tc>
          <w:tcPr>
            <w:tcW w:w="10515" w:type="dxa"/>
            <w:gridSpan w:val="9"/>
          </w:tcPr>
          <w:p w14:paraId="5A76E45D" w14:textId="77777777" w:rsidR="00DF198B" w:rsidRDefault="00DF198B"/>
        </w:tc>
      </w:tr>
      <w:tr w:rsidR="00DF198B" w14:paraId="30D78B31" w14:textId="77777777" w:rsidTr="007C6FF9">
        <w:trPr>
          <w:trHeight w:val="852"/>
        </w:trPr>
        <w:tc>
          <w:tcPr>
            <w:tcW w:w="1167" w:type="dxa"/>
            <w:gridSpan w:val="2"/>
            <w:tcBorders>
              <w:right w:val="single" w:sz="18" w:space="0" w:color="476166" w:themeColor="accent1"/>
            </w:tcBorders>
          </w:tcPr>
          <w:p w14:paraId="57DE6F3C" w14:textId="77777777" w:rsidR="00DF198B" w:rsidRDefault="00DF198B"/>
        </w:tc>
        <w:tc>
          <w:tcPr>
            <w:tcW w:w="8179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EC63D07" w14:textId="3CD53477" w:rsidR="00DF198B" w:rsidRDefault="00065ECD" w:rsidP="00874FE7">
            <w:pPr>
              <w:pStyle w:val="Heading1"/>
            </w:pPr>
            <w:r>
              <w:t>Advanced Java Programming</w:t>
            </w:r>
          </w:p>
          <w:p w14:paraId="58849ABF" w14:textId="77777777" w:rsidR="00165F6A" w:rsidRDefault="00165F6A" w:rsidP="00165F6A"/>
          <w:p w14:paraId="72318167" w14:textId="09E929B9" w:rsidR="00165F6A" w:rsidRPr="00165F6A" w:rsidRDefault="003B0322" w:rsidP="00165F6A">
            <w:pPr>
              <w:pStyle w:val="Heading1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CAR RENTAL </w:t>
            </w:r>
            <w:r w:rsidR="001F5591">
              <w:rPr>
                <w:sz w:val="36"/>
                <w:szCs w:val="36"/>
              </w:rPr>
              <w:t>COURSEWOR</w:t>
            </w:r>
            <w:r w:rsidR="00FA5ED5">
              <w:rPr>
                <w:sz w:val="36"/>
                <w:szCs w:val="36"/>
              </w:rPr>
              <w:t>K</w:t>
            </w:r>
          </w:p>
          <w:p w14:paraId="0B5E38CD" w14:textId="1A66101B" w:rsidR="00165F6A" w:rsidRPr="00165F6A" w:rsidRDefault="00165F6A" w:rsidP="00165F6A"/>
        </w:tc>
        <w:tc>
          <w:tcPr>
            <w:tcW w:w="1168" w:type="dxa"/>
            <w:gridSpan w:val="2"/>
            <w:tcBorders>
              <w:left w:val="single" w:sz="18" w:space="0" w:color="476166" w:themeColor="accent1"/>
            </w:tcBorders>
          </w:tcPr>
          <w:p w14:paraId="38B5C872" w14:textId="77777777" w:rsidR="00DF198B" w:rsidRDefault="00DF198B"/>
        </w:tc>
      </w:tr>
      <w:tr w:rsidR="00DF198B" w14:paraId="33AA7F5B" w14:textId="77777777" w:rsidTr="007C6FF9">
        <w:trPr>
          <w:trHeight w:val="1466"/>
        </w:trPr>
        <w:tc>
          <w:tcPr>
            <w:tcW w:w="1140" w:type="dxa"/>
          </w:tcPr>
          <w:p w14:paraId="58039F1B" w14:textId="77777777" w:rsidR="00DF198B" w:rsidRDefault="00DF198B"/>
        </w:tc>
        <w:tc>
          <w:tcPr>
            <w:tcW w:w="8245" w:type="dxa"/>
            <w:gridSpan w:val="7"/>
          </w:tcPr>
          <w:p w14:paraId="1DFBB384" w14:textId="77777777" w:rsidR="00DF198B" w:rsidRDefault="00DF198B"/>
        </w:tc>
        <w:tc>
          <w:tcPr>
            <w:tcW w:w="1130" w:type="dxa"/>
          </w:tcPr>
          <w:p w14:paraId="5C228739" w14:textId="77777777" w:rsidR="00DF198B" w:rsidRDefault="00DF198B"/>
        </w:tc>
      </w:tr>
      <w:tr w:rsidR="00DF198B" w14:paraId="2F6C36DB" w14:textId="77777777" w:rsidTr="007C6FF9">
        <w:trPr>
          <w:trHeight w:val="741"/>
        </w:trPr>
        <w:tc>
          <w:tcPr>
            <w:tcW w:w="2336" w:type="dxa"/>
            <w:gridSpan w:val="4"/>
          </w:tcPr>
          <w:p w14:paraId="2EE4A43F" w14:textId="77777777" w:rsidR="00DF198B" w:rsidRDefault="00DF198B"/>
        </w:tc>
        <w:tc>
          <w:tcPr>
            <w:tcW w:w="5842" w:type="dxa"/>
            <w:shd w:val="clear" w:color="auto" w:fill="FFFFFF" w:themeFill="background1"/>
          </w:tcPr>
          <w:p w14:paraId="147DC4B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37" w:type="dxa"/>
            <w:gridSpan w:val="4"/>
          </w:tcPr>
          <w:p w14:paraId="37F0E41E" w14:textId="77777777" w:rsidR="00DF198B" w:rsidRDefault="00DF198B"/>
        </w:tc>
      </w:tr>
      <w:tr w:rsidR="00DF198B" w14:paraId="0A9672D1" w14:textId="77777777" w:rsidTr="007C6FF9">
        <w:trPr>
          <w:trHeight w:val="1165"/>
        </w:trPr>
        <w:tc>
          <w:tcPr>
            <w:tcW w:w="2336" w:type="dxa"/>
            <w:gridSpan w:val="4"/>
          </w:tcPr>
          <w:p w14:paraId="65812EDF" w14:textId="77777777" w:rsidR="00DF198B" w:rsidRDefault="00DF198B"/>
        </w:tc>
        <w:tc>
          <w:tcPr>
            <w:tcW w:w="5842" w:type="dxa"/>
            <w:shd w:val="clear" w:color="auto" w:fill="FFFFFF" w:themeFill="background1"/>
          </w:tcPr>
          <w:p w14:paraId="7E84135D" w14:textId="2D65D973" w:rsidR="00DF198B" w:rsidRDefault="00165F6A" w:rsidP="00874FE7">
            <w:pPr>
              <w:pStyle w:val="Heading2"/>
            </w:pPr>
            <w:r>
              <w:t>ALEXANDROS</w:t>
            </w:r>
          </w:p>
          <w:p w14:paraId="48FDAC59" w14:textId="4C82538E" w:rsidR="00165F6A" w:rsidRPr="00165F6A" w:rsidRDefault="00165F6A" w:rsidP="00165F6A">
            <w:pPr>
              <w:jc w:val="center"/>
              <w:rPr>
                <w:b/>
                <w:bCs/>
                <w:sz w:val="48"/>
                <w:szCs w:val="48"/>
              </w:rPr>
            </w:pPr>
            <w:r w:rsidRPr="00165F6A">
              <w:rPr>
                <w:b/>
                <w:bCs/>
                <w:sz w:val="48"/>
                <w:szCs w:val="48"/>
              </w:rPr>
              <w:t>RANTOS</w:t>
            </w:r>
          </w:p>
          <w:p w14:paraId="3ECC431B" w14:textId="42DFD425" w:rsidR="00165F6A" w:rsidRDefault="00165F6A" w:rsidP="00165F6A">
            <w:pPr>
              <w:jc w:val="center"/>
              <w:rPr>
                <w:b/>
                <w:bCs/>
                <w:sz w:val="48"/>
                <w:szCs w:val="48"/>
              </w:rPr>
            </w:pPr>
            <w:r w:rsidRPr="00165F6A">
              <w:rPr>
                <w:b/>
                <w:bCs/>
                <w:sz w:val="48"/>
                <w:szCs w:val="48"/>
              </w:rPr>
              <w:t>CHARISOPOULOS</w:t>
            </w:r>
          </w:p>
          <w:p w14:paraId="01374FC7" w14:textId="77777777" w:rsidR="00165F6A" w:rsidRDefault="00165F6A" w:rsidP="00165F6A"/>
          <w:p w14:paraId="754E27B0" w14:textId="7D312D62" w:rsidR="00165F6A" w:rsidRPr="00165F6A" w:rsidRDefault="00165F6A" w:rsidP="00165F6A">
            <w:pPr>
              <w:jc w:val="center"/>
              <w:rPr>
                <w:sz w:val="32"/>
                <w:szCs w:val="32"/>
              </w:rPr>
            </w:pPr>
            <w:r w:rsidRPr="00165F6A">
              <w:rPr>
                <w:sz w:val="32"/>
                <w:szCs w:val="32"/>
              </w:rPr>
              <w:t>Student Number</w:t>
            </w:r>
          </w:p>
          <w:p w14:paraId="27F00D82" w14:textId="37C12F0B" w:rsidR="009064B6" w:rsidRPr="00165F6A" w:rsidRDefault="00165F6A" w:rsidP="009064B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</w:t>
            </w:r>
            <w:r w:rsidRPr="00165F6A">
              <w:rPr>
                <w:b/>
                <w:bCs/>
                <w:sz w:val="32"/>
                <w:szCs w:val="32"/>
              </w:rPr>
              <w:t>90587101</w:t>
            </w:r>
          </w:p>
        </w:tc>
        <w:tc>
          <w:tcPr>
            <w:tcW w:w="2337" w:type="dxa"/>
            <w:gridSpan w:val="4"/>
          </w:tcPr>
          <w:p w14:paraId="3F430EAA" w14:textId="77777777" w:rsidR="00DF198B" w:rsidRDefault="00DF198B"/>
        </w:tc>
      </w:tr>
      <w:tr w:rsidR="00DF198B" w14:paraId="78973DC3" w14:textId="77777777" w:rsidTr="007C6FF9">
        <w:trPr>
          <w:trHeight w:val="5729"/>
        </w:trPr>
        <w:tc>
          <w:tcPr>
            <w:tcW w:w="2336" w:type="dxa"/>
            <w:gridSpan w:val="4"/>
            <w:vAlign w:val="bottom"/>
          </w:tcPr>
          <w:p w14:paraId="48BF7459" w14:textId="77777777" w:rsidR="00DF198B" w:rsidRDefault="00DF198B" w:rsidP="00DF198B">
            <w:pPr>
              <w:jc w:val="center"/>
            </w:pPr>
          </w:p>
        </w:tc>
        <w:tc>
          <w:tcPr>
            <w:tcW w:w="5842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102A123" w14:textId="77777777" w:rsidR="007C6FF9" w:rsidRDefault="007C6FF9"/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5842"/>
            </w:tblGrid>
            <w:tr w:rsidR="007C6FF9" w14:paraId="6DE338B0" w14:textId="77777777" w:rsidTr="007C6FF9">
              <w:trPr>
                <w:trHeight w:val="1247"/>
              </w:trPr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349FCD" w14:textId="46B3D115" w:rsidR="007C6FF9" w:rsidRPr="007C6FF9" w:rsidRDefault="007C6FF9" w:rsidP="007C6FF9">
                  <w:pPr>
                    <w:jc w:val="center"/>
                    <w:rPr>
                      <w:sz w:val="52"/>
                      <w:szCs w:val="52"/>
                    </w:rPr>
                  </w:pPr>
                  <w:r w:rsidRPr="007C6FF9">
                    <w:rPr>
                      <w:sz w:val="52"/>
                      <w:szCs w:val="52"/>
                    </w:rPr>
                    <w:t>NEWCASTLE UNIVERSITY</w:t>
                  </w:r>
                </w:p>
              </w:tc>
            </w:tr>
          </w:tbl>
          <w:p w14:paraId="4FA6FE2D" w14:textId="77777777" w:rsidR="007C6FF9" w:rsidRDefault="007C6FF9"/>
          <w:tbl>
            <w:tblPr>
              <w:tblW w:w="0" w:type="auto"/>
              <w:tblInd w:w="2710" w:type="dxa"/>
              <w:tblLook w:val="0000" w:firstRow="0" w:lastRow="0" w:firstColumn="0" w:lastColumn="0" w:noHBand="0" w:noVBand="0"/>
            </w:tblPr>
            <w:tblGrid>
              <w:gridCol w:w="555"/>
            </w:tblGrid>
            <w:tr w:rsidR="007C6FF9" w14:paraId="17205D46" w14:textId="77777777" w:rsidTr="007C6FF9">
              <w:trPr>
                <w:trHeight w:val="1260"/>
              </w:trPr>
              <w:tc>
                <w:tcPr>
                  <w:tcW w:w="555" w:type="dxa"/>
                </w:tcPr>
                <w:p w14:paraId="1202F93D" w14:textId="77777777" w:rsidR="007C6FF9" w:rsidRDefault="007C6FF9" w:rsidP="005F4C6E">
                  <w:pPr>
                    <w:jc w:val="center"/>
                    <w:rPr>
                      <w:sz w:val="48"/>
                      <w:szCs w:val="48"/>
                    </w:rPr>
                  </w:pPr>
                </w:p>
              </w:tc>
            </w:tr>
          </w:tbl>
          <w:p w14:paraId="4102BA37" w14:textId="77777777" w:rsidR="009064B6" w:rsidRPr="007C6FF9" w:rsidRDefault="007C6FF9" w:rsidP="005F4C6E">
            <w:pPr>
              <w:jc w:val="center"/>
              <w:rPr>
                <w:sz w:val="36"/>
                <w:szCs w:val="36"/>
              </w:rPr>
            </w:pPr>
            <w:r w:rsidRPr="007C6FF9">
              <w:rPr>
                <w:sz w:val="36"/>
                <w:szCs w:val="36"/>
              </w:rPr>
              <w:t xml:space="preserve">DATE </w:t>
            </w:r>
          </w:p>
          <w:p w14:paraId="043173B4" w14:textId="71F9125D" w:rsidR="007C6FF9" w:rsidRPr="005F4C6E" w:rsidRDefault="007C6FF9" w:rsidP="005F4C6E">
            <w:pPr>
              <w:jc w:val="center"/>
              <w:rPr>
                <w:sz w:val="48"/>
                <w:szCs w:val="48"/>
              </w:rPr>
            </w:pPr>
            <w:r w:rsidRPr="007C6FF9">
              <w:rPr>
                <w:sz w:val="36"/>
                <w:szCs w:val="36"/>
              </w:rPr>
              <w:t>23/10/2019</w:t>
            </w:r>
          </w:p>
        </w:tc>
        <w:tc>
          <w:tcPr>
            <w:tcW w:w="2337" w:type="dxa"/>
            <w:gridSpan w:val="4"/>
            <w:vAlign w:val="bottom"/>
          </w:tcPr>
          <w:p w14:paraId="78308625" w14:textId="77777777" w:rsidR="00DF198B" w:rsidRDefault="00DF198B" w:rsidP="00DF198B">
            <w:pPr>
              <w:jc w:val="center"/>
            </w:pPr>
          </w:p>
        </w:tc>
      </w:tr>
      <w:tr w:rsidR="00DF198B" w14:paraId="4C8910FF" w14:textId="77777777" w:rsidTr="007C6FF9">
        <w:trPr>
          <w:trHeight w:val="218"/>
        </w:trPr>
        <w:tc>
          <w:tcPr>
            <w:tcW w:w="2280" w:type="dxa"/>
            <w:gridSpan w:val="3"/>
          </w:tcPr>
          <w:p w14:paraId="5D2959A6" w14:textId="77777777" w:rsidR="00DF198B" w:rsidRDefault="00DF198B"/>
        </w:tc>
        <w:tc>
          <w:tcPr>
            <w:tcW w:w="5964" w:type="dxa"/>
            <w:gridSpan w:val="3"/>
          </w:tcPr>
          <w:p w14:paraId="1661203B" w14:textId="77777777" w:rsidR="00DF198B" w:rsidRDefault="00DF198B"/>
        </w:tc>
        <w:tc>
          <w:tcPr>
            <w:tcW w:w="2270" w:type="dxa"/>
            <w:gridSpan w:val="3"/>
          </w:tcPr>
          <w:p w14:paraId="271E32A1" w14:textId="77777777" w:rsidR="00DF198B" w:rsidRDefault="00DF198B"/>
        </w:tc>
      </w:tr>
    </w:tbl>
    <w:p w14:paraId="0DD96842" w14:textId="77777777" w:rsidR="002D2200" w:rsidRDefault="002D2200"/>
    <w:p w14:paraId="53178C22" w14:textId="376F4453" w:rsidR="00FF724F" w:rsidRDefault="00054FCC">
      <w:r>
        <w:tab/>
      </w:r>
    </w:p>
    <w:p w14:paraId="1143939F" w14:textId="3B7145D0" w:rsidR="00825B02" w:rsidRDefault="00825B02"/>
    <w:p w14:paraId="03900D0A" w14:textId="4850EF41" w:rsidR="009A1F8A" w:rsidRDefault="009A1F8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79"/>
        <w:gridCol w:w="1079"/>
        <w:gridCol w:w="2158"/>
        <w:gridCol w:w="2158"/>
        <w:gridCol w:w="2158"/>
        <w:gridCol w:w="1079"/>
        <w:gridCol w:w="1079"/>
      </w:tblGrid>
      <w:tr w:rsidR="00FF724F" w14:paraId="036AE912" w14:textId="77777777" w:rsidTr="00785F72">
        <w:trPr>
          <w:trHeight w:val="800"/>
        </w:trPr>
        <w:tc>
          <w:tcPr>
            <w:tcW w:w="2158" w:type="dxa"/>
            <w:gridSpan w:val="2"/>
            <w:tcBorders>
              <w:right w:val="single" w:sz="18" w:space="0" w:color="476166" w:themeColor="accent1"/>
            </w:tcBorders>
          </w:tcPr>
          <w:p w14:paraId="6C4303E8" w14:textId="3BA27E18" w:rsidR="00FF724F" w:rsidRDefault="00FF724F" w:rsidP="00E54F6A"/>
        </w:tc>
        <w:tc>
          <w:tcPr>
            <w:tcW w:w="6474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61F9D08B" w14:textId="2C015D7C" w:rsidR="00FF724F" w:rsidRDefault="001F5591" w:rsidP="00E54F6A">
            <w:pPr>
              <w:pStyle w:val="Heading4"/>
            </w:pPr>
            <w:r>
              <w:t>DESIGN EXPLANATION</w:t>
            </w:r>
          </w:p>
        </w:tc>
        <w:tc>
          <w:tcPr>
            <w:tcW w:w="2158" w:type="dxa"/>
            <w:gridSpan w:val="2"/>
            <w:tcBorders>
              <w:left w:val="single" w:sz="18" w:space="0" w:color="476166" w:themeColor="accent1"/>
            </w:tcBorders>
          </w:tcPr>
          <w:p w14:paraId="47C248AD" w14:textId="77777777" w:rsidR="00FF724F" w:rsidRDefault="00FF724F" w:rsidP="00E54F6A"/>
        </w:tc>
      </w:tr>
      <w:tr w:rsidR="00825B02" w14:paraId="158F0BDA" w14:textId="77777777" w:rsidTr="00785F72">
        <w:trPr>
          <w:gridAfter w:val="2"/>
          <w:wAfter w:w="2158" w:type="dxa"/>
        </w:trPr>
        <w:tc>
          <w:tcPr>
            <w:tcW w:w="2158" w:type="dxa"/>
            <w:gridSpan w:val="2"/>
          </w:tcPr>
          <w:p w14:paraId="377C114F" w14:textId="77777777" w:rsidR="00825B02" w:rsidRDefault="00825B02" w:rsidP="00E54F6A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7571E5D4" w14:textId="4CB81FE5" w:rsidR="00825B02" w:rsidRDefault="00825B02" w:rsidP="00E54F6A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2D8AE3B6" w14:textId="77777777" w:rsidR="00825B02" w:rsidRDefault="00825B02" w:rsidP="00E54F6A"/>
        </w:tc>
        <w:tc>
          <w:tcPr>
            <w:tcW w:w="2158" w:type="dxa"/>
          </w:tcPr>
          <w:p w14:paraId="444E93F6" w14:textId="77777777" w:rsidR="00825B02" w:rsidRDefault="00825B02" w:rsidP="00E54F6A"/>
        </w:tc>
      </w:tr>
      <w:tr w:rsidR="00C817A3" w14:paraId="1B2F7657" w14:textId="77777777" w:rsidTr="00785F72">
        <w:trPr>
          <w:trHeight w:val="4546"/>
        </w:trPr>
        <w:tc>
          <w:tcPr>
            <w:tcW w:w="1079" w:type="dxa"/>
          </w:tcPr>
          <w:p w14:paraId="605F9563" w14:textId="77777777" w:rsidR="00C817A3" w:rsidRDefault="00C817A3" w:rsidP="00E54F6A"/>
        </w:tc>
        <w:tc>
          <w:tcPr>
            <w:tcW w:w="8632" w:type="dxa"/>
            <w:gridSpan w:val="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46CF7EB3" w14:textId="77777777" w:rsidR="00C817A3" w:rsidRDefault="00C817A3" w:rsidP="005E320D">
            <w:pPr>
              <w:pStyle w:val="Heading5"/>
            </w:pPr>
            <w:r>
              <w:t>HIGH LEVEL EXPLANATION</w:t>
            </w:r>
          </w:p>
          <w:p w14:paraId="4AD40F02" w14:textId="77777777" w:rsidR="00C817A3" w:rsidRDefault="00C817A3" w:rsidP="00C817A3"/>
          <w:p w14:paraId="3CAE4CAA" w14:textId="77777777" w:rsidR="00C817A3" w:rsidRDefault="00D45B43" w:rsidP="00C817A3">
            <w:pPr>
              <w:rPr>
                <w:rFonts w:ascii="Consolas" w:hAnsi="Consolas" w:cs="Consolas"/>
                <w:color w:val="000000"/>
                <w:sz w:val="20"/>
                <w:szCs w:val="20"/>
                <w:u w:val="single"/>
                <w:shd w:val="clear" w:color="auto" w:fill="E8F2FE"/>
                <w:lang w:val="en-GB"/>
              </w:rPr>
            </w:pPr>
            <w:r>
              <w:t xml:space="preserve">The purpose of creating the AbstractRentalCompany was to provide as </w:t>
            </w:r>
            <w:r w:rsidR="008756FD">
              <w:t xml:space="preserve">generic implementation as possible. For that reason two </w:t>
            </w:r>
            <w:r w:rsidR="00CA2835">
              <w:t>HashMaps were a</w:t>
            </w:r>
            <w:r w:rsidR="007F7751">
              <w:t>dded as class members.</w:t>
            </w:r>
            <w:r w:rsidR="00D0667B">
              <w:t xml:space="preserve"> </w:t>
            </w:r>
            <w:r w:rsidR="00A07635">
              <w:t xml:space="preserve">The key for both of these </w:t>
            </w:r>
            <w:r w:rsidR="00A52B1F">
              <w:t xml:space="preserve">Maps </w:t>
            </w:r>
            <w:r w:rsidR="006D7BFB">
              <w:t xml:space="preserve">are the RegistrationNumber’s hashcode of each </w:t>
            </w:r>
            <w:r w:rsidR="00175894">
              <w:t>company’s Car.</w:t>
            </w:r>
            <w:r w:rsidR="007905BD">
              <w:t xml:space="preserve"> So in carsFleet all </w:t>
            </w:r>
            <w:r w:rsidR="00116093">
              <w:t>company’s cars are saved based on their hashcode (which is overridden to be the registrationNumber hashcode since that object is unique) and in contracts</w:t>
            </w:r>
            <w:r w:rsidR="003D7F16">
              <w:t xml:space="preserve"> the persons who have rented a car are being saved</w:t>
            </w:r>
            <w:r w:rsidR="00BC4F09">
              <w:t xml:space="preserve"> again based on the car’s hashcode.</w:t>
            </w:r>
            <w:r w:rsidR="00D0667B">
              <w:rPr>
                <w:rFonts w:ascii="Consolas" w:hAnsi="Consolas" w:cs="Consolas"/>
                <w:color w:val="000000"/>
                <w:sz w:val="20"/>
                <w:szCs w:val="20"/>
                <w:u w:val="single"/>
                <w:shd w:val="clear" w:color="auto" w:fill="E8F2FE"/>
                <w:lang w:val="en-GB"/>
              </w:rPr>
              <w:t xml:space="preserve"> </w:t>
            </w:r>
          </w:p>
          <w:p w14:paraId="4DF2D7D9" w14:textId="5E887832" w:rsidR="00E40351" w:rsidRPr="00C817A3" w:rsidRDefault="00E40351" w:rsidP="00C817A3">
            <w:r>
              <w:t xml:space="preserve">Instantiating a CarRentalCompany object a car fleet of 30 Cars </w:t>
            </w:r>
            <w:r w:rsidR="00D32132">
              <w:t xml:space="preserve">with random RegistrationNumbers </w:t>
            </w:r>
            <w:bookmarkStart w:id="0" w:name="_GoBack"/>
            <w:bookmarkEnd w:id="0"/>
            <w:r>
              <w:t>are automatically created as instructed.</w:t>
            </w:r>
          </w:p>
        </w:tc>
        <w:tc>
          <w:tcPr>
            <w:tcW w:w="1079" w:type="dxa"/>
          </w:tcPr>
          <w:p w14:paraId="784F7459" w14:textId="77777777" w:rsidR="00C817A3" w:rsidRDefault="00C817A3" w:rsidP="00E54F6A"/>
        </w:tc>
      </w:tr>
      <w:tr w:rsidR="00FF724F" w14:paraId="204B8F79" w14:textId="77777777" w:rsidTr="00785F72">
        <w:trPr>
          <w:trHeight w:val="4546"/>
        </w:trPr>
        <w:tc>
          <w:tcPr>
            <w:tcW w:w="1079" w:type="dxa"/>
          </w:tcPr>
          <w:p w14:paraId="626FD6E2" w14:textId="77777777" w:rsidR="00FF724F" w:rsidRDefault="00FF724F" w:rsidP="00E54F6A"/>
          <w:p w14:paraId="2BC6689D" w14:textId="476E02D7" w:rsidR="00825B02" w:rsidRDefault="00825B02" w:rsidP="00E54F6A"/>
        </w:tc>
        <w:tc>
          <w:tcPr>
            <w:tcW w:w="8632" w:type="dxa"/>
            <w:gridSpan w:val="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3CF9F564" w14:textId="77777777" w:rsidR="00D60738" w:rsidRDefault="005E320D" w:rsidP="005E320D">
            <w:pPr>
              <w:pStyle w:val="Heading5"/>
            </w:pPr>
            <w:r>
              <w:t>INTERFACES</w:t>
            </w:r>
          </w:p>
          <w:p w14:paraId="49A66ED9" w14:textId="77777777" w:rsidR="004808EF" w:rsidRDefault="004808EF" w:rsidP="004808EF"/>
          <w:p w14:paraId="2D89FB10" w14:textId="1D81DFBB" w:rsidR="004808EF" w:rsidRDefault="004808EF" w:rsidP="004808EF">
            <w:r>
              <w:t>Interfaces have been used for this application’s design in order to provide</w:t>
            </w:r>
            <w:r w:rsidR="007B5280">
              <w:t xml:space="preserve"> </w:t>
            </w:r>
            <w:r w:rsidR="007F031E">
              <w:t xml:space="preserve">an </w:t>
            </w:r>
            <w:r w:rsidR="00664E3E">
              <w:t>easier development</w:t>
            </w:r>
            <w:r w:rsidR="00564503">
              <w:t xml:space="preserve"> &amp; </w:t>
            </w:r>
            <w:r w:rsidR="00664E3E">
              <w:t>expansion</w:t>
            </w:r>
            <w:r w:rsidR="00C738A8">
              <w:t xml:space="preserve"> </w:t>
            </w:r>
            <w:r w:rsidR="00C738A8">
              <w:t>in the future</w:t>
            </w:r>
            <w:r w:rsidR="00C738A8">
              <w:t>. Also</w:t>
            </w:r>
            <w:r w:rsidR="007F6762">
              <w:t>,</w:t>
            </w:r>
            <w:r w:rsidR="00FF5529">
              <w:t xml:space="preserve"> in</w:t>
            </w:r>
            <w:r w:rsidR="007F6762">
              <w:t xml:space="preserve"> this way </w:t>
            </w:r>
            <w:r w:rsidR="00B915E1">
              <w:t>multiple inheritance</w:t>
            </w:r>
            <w:r w:rsidR="00FF5529">
              <w:t xml:space="preserve"> is allowed</w:t>
            </w:r>
            <w:r w:rsidR="00B915E1">
              <w:t xml:space="preserve"> </w:t>
            </w:r>
            <w:r w:rsidR="00FF5529">
              <w:t>and sets</w:t>
            </w:r>
            <w:r w:rsidR="007F031E">
              <w:t xml:space="preserve"> </w:t>
            </w:r>
            <w:r w:rsidR="00195E5A">
              <w:t>a good base</w:t>
            </w:r>
            <w:r w:rsidR="00FF5529">
              <w:t xml:space="preserve"> and set of rules</w:t>
            </w:r>
            <w:r w:rsidR="00195E5A">
              <w:t xml:space="preserve"> for this program</w:t>
            </w:r>
            <w:r w:rsidR="00564503">
              <w:t>.</w:t>
            </w:r>
          </w:p>
          <w:p w14:paraId="1A70C9C0" w14:textId="77777777" w:rsidR="00FF5529" w:rsidRDefault="00FF5529" w:rsidP="004808EF"/>
          <w:p w14:paraId="3342FA2E" w14:textId="7D1052D0" w:rsidR="008856D0" w:rsidRDefault="00FA1EE3" w:rsidP="004808EF">
            <w:r>
              <w:t>These are the</w:t>
            </w:r>
            <w:r w:rsidR="00B82425">
              <w:t xml:space="preserve"> three interfaces </w:t>
            </w:r>
            <w:r w:rsidR="006D7031">
              <w:t xml:space="preserve">to accomplish the above goal </w:t>
            </w:r>
            <w:r w:rsidR="00B82425">
              <w:t xml:space="preserve">: </w:t>
            </w:r>
          </w:p>
          <w:p w14:paraId="473ED25D" w14:textId="34E46337" w:rsidR="001762C4" w:rsidRDefault="00B82425" w:rsidP="00903D76">
            <w:pPr>
              <w:pStyle w:val="ListParagraph"/>
              <w:numPr>
                <w:ilvl w:val="0"/>
                <w:numId w:val="5"/>
              </w:numPr>
            </w:pPr>
            <w:r>
              <w:t xml:space="preserve">Car </w:t>
            </w:r>
          </w:p>
          <w:p w14:paraId="0DF12289" w14:textId="77777777" w:rsidR="00B82425" w:rsidRDefault="00B82425" w:rsidP="00B82425">
            <w:pPr>
              <w:pStyle w:val="ListParagraph"/>
              <w:numPr>
                <w:ilvl w:val="0"/>
                <w:numId w:val="5"/>
              </w:numPr>
            </w:pPr>
            <w:r>
              <w:t>Person</w:t>
            </w:r>
          </w:p>
          <w:p w14:paraId="767BFD2C" w14:textId="36F90FC3" w:rsidR="00B82425" w:rsidRDefault="004B1871" w:rsidP="00B82425">
            <w:pPr>
              <w:pStyle w:val="ListParagraph"/>
              <w:numPr>
                <w:ilvl w:val="0"/>
                <w:numId w:val="5"/>
              </w:numPr>
            </w:pPr>
            <w:r>
              <w:t>RentalCompany</w:t>
            </w:r>
          </w:p>
          <w:p w14:paraId="0BDE7460" w14:textId="3370B2F7" w:rsidR="006A4A0A" w:rsidRDefault="006A4A0A" w:rsidP="006A4A0A"/>
          <w:p w14:paraId="058E7C2F" w14:textId="7AA7C84A" w:rsidR="006A4A0A" w:rsidRDefault="006A4A0A" w:rsidP="006A4A0A">
            <w:r>
              <w:t xml:space="preserve">Each of the above interfaces </w:t>
            </w:r>
            <w:r w:rsidR="00DF73A4">
              <w:t xml:space="preserve">includes methods that are general and every class </w:t>
            </w:r>
            <w:r w:rsidR="002C0BA8">
              <w:t>who implements them must have.</w:t>
            </w:r>
          </w:p>
          <w:p w14:paraId="30AD3AC9" w14:textId="77777777" w:rsidR="004B1871" w:rsidRDefault="004B1871" w:rsidP="004B1871"/>
          <w:p w14:paraId="50852DA3" w14:textId="1A2FA3D7" w:rsidR="004B1871" w:rsidRPr="004808EF" w:rsidRDefault="004B1871" w:rsidP="004B1871"/>
        </w:tc>
        <w:tc>
          <w:tcPr>
            <w:tcW w:w="1079" w:type="dxa"/>
          </w:tcPr>
          <w:p w14:paraId="2034AFDE" w14:textId="77777777" w:rsidR="00FF724F" w:rsidRDefault="00FF724F" w:rsidP="00E54F6A"/>
        </w:tc>
      </w:tr>
      <w:tr w:rsidR="005E320D" w14:paraId="4D3BBE9C" w14:textId="77777777" w:rsidTr="001978D5">
        <w:trPr>
          <w:trHeight w:val="4546"/>
        </w:trPr>
        <w:tc>
          <w:tcPr>
            <w:tcW w:w="1079" w:type="dxa"/>
          </w:tcPr>
          <w:p w14:paraId="52AC5B77" w14:textId="77777777" w:rsidR="005E320D" w:rsidRDefault="005E320D" w:rsidP="005E320D"/>
          <w:p w14:paraId="393DBC32" w14:textId="77777777" w:rsidR="005E320D" w:rsidRDefault="005E320D" w:rsidP="005E320D"/>
        </w:tc>
        <w:tc>
          <w:tcPr>
            <w:tcW w:w="8632" w:type="dxa"/>
            <w:gridSpan w:val="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5DD37371" w14:textId="5B5E8F79" w:rsidR="005E320D" w:rsidRDefault="005E320D" w:rsidP="005E320D">
            <w:pPr>
              <w:pStyle w:val="Heading5"/>
            </w:pPr>
            <w:r>
              <w:t>ABSTRACT CLASSES</w:t>
            </w:r>
          </w:p>
          <w:p w14:paraId="55B2EA00" w14:textId="1C781DDB" w:rsidR="008D6FC0" w:rsidRDefault="008D6FC0" w:rsidP="008D6FC0"/>
          <w:p w14:paraId="471E1048" w14:textId="3F1035C8" w:rsidR="008D6FC0" w:rsidRDefault="008B58E4" w:rsidP="008D6FC0">
            <w:r>
              <w:t>Abstract</w:t>
            </w:r>
            <w:r w:rsidR="008D6FC0">
              <w:t xml:space="preserve"> class</w:t>
            </w:r>
            <w:r>
              <w:t>es</w:t>
            </w:r>
            <w:r w:rsidR="008D6FC0">
              <w:t xml:space="preserve"> have been used to </w:t>
            </w:r>
            <w:r w:rsidR="009027ED">
              <w:t>implement each of the above interf</w:t>
            </w:r>
            <w:r w:rsidR="00FE0F24">
              <w:t>a</w:t>
            </w:r>
            <w:r w:rsidR="009027ED">
              <w:t xml:space="preserve">ces hence </w:t>
            </w:r>
            <w:r w:rsidR="00FE0F24">
              <w:t>only three exists :</w:t>
            </w:r>
          </w:p>
          <w:p w14:paraId="313A6700" w14:textId="5B89BEFA" w:rsidR="00FE0F24" w:rsidRDefault="00FE0F24" w:rsidP="00FE0F24">
            <w:pPr>
              <w:pStyle w:val="ListParagraph"/>
              <w:numPr>
                <w:ilvl w:val="0"/>
                <w:numId w:val="6"/>
              </w:numPr>
            </w:pPr>
            <w:r>
              <w:t>Abstract</w:t>
            </w:r>
            <w:r w:rsidR="007C4F93">
              <w:t>Car</w:t>
            </w:r>
          </w:p>
          <w:p w14:paraId="4E7059BB" w14:textId="6A579B7E" w:rsidR="00B060AB" w:rsidRDefault="00B060AB" w:rsidP="00FE0F24">
            <w:pPr>
              <w:pStyle w:val="ListParagraph"/>
              <w:numPr>
                <w:ilvl w:val="0"/>
                <w:numId w:val="6"/>
              </w:numPr>
            </w:pPr>
            <w:r>
              <w:t>AbstractPerson</w:t>
            </w:r>
          </w:p>
          <w:p w14:paraId="3DF51FD1" w14:textId="41920FDA" w:rsidR="00CB1CB8" w:rsidRDefault="00CB1CB8" w:rsidP="00FE0F24">
            <w:pPr>
              <w:pStyle w:val="ListParagraph"/>
              <w:numPr>
                <w:ilvl w:val="0"/>
                <w:numId w:val="6"/>
              </w:numPr>
            </w:pPr>
            <w:r>
              <w:t>AbstractRentalCompany</w:t>
            </w:r>
          </w:p>
          <w:p w14:paraId="54F19E60" w14:textId="3BB3A8F8" w:rsidR="0034732C" w:rsidRDefault="0034732C" w:rsidP="0034732C"/>
          <w:p w14:paraId="766607F5" w14:textId="2ACFEAC9" w:rsidR="007D560E" w:rsidRDefault="00AA11AF" w:rsidP="0034732C">
            <w:r>
              <w:t xml:space="preserve">Such design gives the opportunity </w:t>
            </w:r>
            <w:r w:rsidR="0033702A">
              <w:t xml:space="preserve">for easier class </w:t>
            </w:r>
            <w:r w:rsidR="00510849">
              <w:t xml:space="preserve">extension since the basic methods of the interfaces have been implemented in the abstract classes and if </w:t>
            </w:r>
            <w:r w:rsidR="00A70A57">
              <w:t xml:space="preserve">an added functionality is desired to be added that can be </w:t>
            </w:r>
            <w:r w:rsidR="004770AB">
              <w:t xml:space="preserve">achieved by inheriting the corresponding Abstract class and </w:t>
            </w:r>
            <w:r w:rsidR="00500ABC">
              <w:t xml:space="preserve">override </w:t>
            </w:r>
            <w:r w:rsidR="004732C3">
              <w:t>a given method or adding a new.</w:t>
            </w:r>
          </w:p>
          <w:p w14:paraId="056EE8BB" w14:textId="151E3D81" w:rsidR="00D36E0D" w:rsidRPr="008D6FC0" w:rsidRDefault="00D36E0D" w:rsidP="0034732C">
            <w:r>
              <w:t xml:space="preserve">For example, it was mandatory to use it in order to create LargeCars and SmallCars. Rest of abstractClasses </w:t>
            </w:r>
            <w:r w:rsidR="00C74D28">
              <w:t xml:space="preserve">were created in order </w:t>
            </w:r>
            <w:r w:rsidR="005C5278">
              <w:t>to be able to add other kinds of Persons(like a manager)</w:t>
            </w:r>
            <w:r w:rsidR="00DE6493">
              <w:t xml:space="preserve"> or RentalCompany</w:t>
            </w:r>
            <w:r w:rsidR="000C09B2">
              <w:t>(a RentalCompany who rents limuzines)</w:t>
            </w:r>
            <w:r w:rsidR="007E297D">
              <w:t xml:space="preserve"> in the application’s ecosystem.</w:t>
            </w:r>
          </w:p>
          <w:p w14:paraId="14009789" w14:textId="77777777" w:rsidR="005E320D" w:rsidRDefault="005E320D" w:rsidP="005E320D"/>
          <w:p w14:paraId="460BE7D7" w14:textId="4496875A" w:rsidR="005E320D" w:rsidRDefault="005E320D" w:rsidP="005E320D">
            <w:pPr>
              <w:pStyle w:val="Text"/>
            </w:pPr>
          </w:p>
        </w:tc>
        <w:tc>
          <w:tcPr>
            <w:tcW w:w="1079" w:type="dxa"/>
          </w:tcPr>
          <w:p w14:paraId="51C9FEAB" w14:textId="77777777" w:rsidR="005E320D" w:rsidRDefault="005E320D" w:rsidP="005E320D"/>
        </w:tc>
      </w:tr>
      <w:tr w:rsidR="00186724" w14:paraId="0F4314A3" w14:textId="77777777" w:rsidTr="001978D5">
        <w:trPr>
          <w:trHeight w:val="4546"/>
        </w:trPr>
        <w:tc>
          <w:tcPr>
            <w:tcW w:w="1079" w:type="dxa"/>
          </w:tcPr>
          <w:p w14:paraId="21473359" w14:textId="77777777" w:rsidR="00186724" w:rsidRDefault="00186724" w:rsidP="00186724"/>
        </w:tc>
        <w:tc>
          <w:tcPr>
            <w:tcW w:w="8632" w:type="dxa"/>
            <w:gridSpan w:val="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2234016B" w14:textId="77777777" w:rsidR="00186724" w:rsidRDefault="00186724" w:rsidP="00186724">
            <w:pPr>
              <w:pStyle w:val="Heading5"/>
            </w:pPr>
            <w:r>
              <w:t>FACTORIES</w:t>
            </w:r>
          </w:p>
          <w:p w14:paraId="402728C8" w14:textId="77777777" w:rsidR="00186724" w:rsidRDefault="00186724" w:rsidP="00186724"/>
          <w:p w14:paraId="3954625D" w14:textId="58594A6D" w:rsidR="00186724" w:rsidRDefault="00186724" w:rsidP="00186724">
            <w:r>
              <w:t xml:space="preserve">The requirements of the design demanded unique instances different objects </w:t>
            </w:r>
            <w:r w:rsidR="00CA2396">
              <w:t>thus</w:t>
            </w:r>
            <w:r>
              <w:t xml:space="preserve"> using factories was mandatory</w:t>
            </w:r>
            <w:r w:rsidR="00E00968">
              <w:t xml:space="preserve"> to avoid duplicates</w:t>
            </w:r>
            <w:r>
              <w:t>.</w:t>
            </w:r>
          </w:p>
          <w:p w14:paraId="3BFA0AD1" w14:textId="027DB784" w:rsidR="003A7213" w:rsidRDefault="003A7213" w:rsidP="00186724"/>
          <w:p w14:paraId="2BF5F049" w14:textId="12251023" w:rsidR="003A7213" w:rsidRDefault="003A7213" w:rsidP="00186724">
            <w:r>
              <w:t>Specifically, these factories have been created :</w:t>
            </w:r>
          </w:p>
          <w:p w14:paraId="32E8B7A0" w14:textId="46050AEB" w:rsidR="003A7213" w:rsidRDefault="004C2722" w:rsidP="003A7213">
            <w:pPr>
              <w:pStyle w:val="ListParagraph"/>
              <w:numPr>
                <w:ilvl w:val="0"/>
                <w:numId w:val="7"/>
              </w:numPr>
            </w:pPr>
            <w:r>
              <w:t>DrivingLicen</w:t>
            </w:r>
            <w:r w:rsidR="00900490">
              <w:t>s</w:t>
            </w:r>
            <w:r>
              <w:t xml:space="preserve">eFactory </w:t>
            </w:r>
          </w:p>
          <w:p w14:paraId="3D6E57B8" w14:textId="7145FBE4" w:rsidR="004C2722" w:rsidRDefault="00FA1C90" w:rsidP="004C2722">
            <w:pPr>
              <w:pStyle w:val="ListParagraph"/>
              <w:numPr>
                <w:ilvl w:val="1"/>
                <w:numId w:val="7"/>
              </w:numPr>
            </w:pPr>
            <w:r>
              <w:t xml:space="preserve">It was required to </w:t>
            </w:r>
            <w:r w:rsidR="00465297">
              <w:t xml:space="preserve">have unique </w:t>
            </w:r>
            <w:r w:rsidR="00E00968">
              <w:t>License Numbers</w:t>
            </w:r>
            <w:r w:rsidR="00CC61BE">
              <w:t xml:space="preserve"> for every Person object</w:t>
            </w:r>
            <w:r w:rsidR="00C628B5">
              <w:t>.</w:t>
            </w:r>
          </w:p>
          <w:p w14:paraId="628774C9" w14:textId="413FB618" w:rsidR="00CC61BE" w:rsidRDefault="00CC61BE" w:rsidP="00CC61BE">
            <w:pPr>
              <w:pStyle w:val="ListParagraph"/>
              <w:numPr>
                <w:ilvl w:val="0"/>
                <w:numId w:val="7"/>
              </w:numPr>
            </w:pPr>
            <w:r>
              <w:t>RegNoFactory</w:t>
            </w:r>
          </w:p>
          <w:p w14:paraId="44399414" w14:textId="0200BC57" w:rsidR="00CC61BE" w:rsidRDefault="00CC61BE" w:rsidP="00CC61BE">
            <w:pPr>
              <w:pStyle w:val="ListParagraph"/>
              <w:numPr>
                <w:ilvl w:val="1"/>
                <w:numId w:val="7"/>
              </w:numPr>
            </w:pPr>
            <w:r>
              <w:t xml:space="preserve">Similarly, one instance of a Car’s RegistrationNumber </w:t>
            </w:r>
            <w:r w:rsidR="00C628B5">
              <w:t>was allowed for this application’s requirements.</w:t>
            </w:r>
          </w:p>
          <w:p w14:paraId="754E5E3A" w14:textId="77777777" w:rsidR="00186724" w:rsidRDefault="00186724" w:rsidP="00186724"/>
          <w:p w14:paraId="5A81CC1B" w14:textId="77777777" w:rsidR="00186724" w:rsidRDefault="00186724" w:rsidP="00186724"/>
          <w:p w14:paraId="7F4CCA26" w14:textId="77777777" w:rsidR="00186724" w:rsidRDefault="00186724" w:rsidP="00186724"/>
          <w:p w14:paraId="1096AF27" w14:textId="77777777" w:rsidR="006E12A7" w:rsidRDefault="006E12A7" w:rsidP="00186724"/>
          <w:p w14:paraId="0648E5AA" w14:textId="77777777" w:rsidR="006E12A7" w:rsidRDefault="006E12A7" w:rsidP="00186724"/>
          <w:p w14:paraId="4389AD6E" w14:textId="7FCA1307" w:rsidR="006E12A7" w:rsidRPr="00E7443C" w:rsidRDefault="006E12A7" w:rsidP="00186724"/>
        </w:tc>
        <w:tc>
          <w:tcPr>
            <w:tcW w:w="1079" w:type="dxa"/>
          </w:tcPr>
          <w:p w14:paraId="13CF3579" w14:textId="77777777" w:rsidR="00186724" w:rsidRDefault="00186724" w:rsidP="00186724"/>
        </w:tc>
      </w:tr>
      <w:tr w:rsidR="00736535" w14:paraId="6D752EF2" w14:textId="77777777" w:rsidTr="001978D5">
        <w:trPr>
          <w:trHeight w:val="4546"/>
        </w:trPr>
        <w:tc>
          <w:tcPr>
            <w:tcW w:w="1079" w:type="dxa"/>
          </w:tcPr>
          <w:p w14:paraId="2266AE90" w14:textId="77777777" w:rsidR="00736535" w:rsidRDefault="00736535" w:rsidP="00736535"/>
        </w:tc>
        <w:tc>
          <w:tcPr>
            <w:tcW w:w="8632" w:type="dxa"/>
            <w:gridSpan w:val="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5539810E" w14:textId="7D40C511" w:rsidR="00736535" w:rsidRDefault="00736535" w:rsidP="00736535">
            <w:pPr>
              <w:pStyle w:val="Heading5"/>
            </w:pPr>
            <w:r>
              <w:t>IMMUTABILITY</w:t>
            </w:r>
          </w:p>
          <w:p w14:paraId="1A18E488" w14:textId="77777777" w:rsidR="00736535" w:rsidRDefault="00736535" w:rsidP="00736535"/>
          <w:p w14:paraId="590F11C0" w14:textId="362BC989" w:rsidR="00736535" w:rsidRDefault="001655ED" w:rsidP="00736535">
            <w:r>
              <w:t xml:space="preserve">The only immutable object </w:t>
            </w:r>
            <w:r w:rsidR="00B20D16">
              <w:t>of this application is the RegistrationNumber</w:t>
            </w:r>
            <w:r w:rsidR="004D3C14">
              <w:t xml:space="preserve">. </w:t>
            </w:r>
            <w:r w:rsidR="009B4CFC">
              <w:t>This object once created cannot be modified</w:t>
            </w:r>
            <w:r w:rsidR="006A56CC">
              <w:t xml:space="preserve">. </w:t>
            </w:r>
            <w:r w:rsidR="000529E7">
              <w:t xml:space="preserve">Also, since its members were only String variables </w:t>
            </w:r>
            <w:r w:rsidR="00FA486A">
              <w:t xml:space="preserve">there was no need to return a new String for the getter </w:t>
            </w:r>
            <w:r w:rsidR="006B0D3B">
              <w:t>Methods since String Object is immutable.</w:t>
            </w:r>
          </w:p>
          <w:p w14:paraId="62F8661F" w14:textId="77777777" w:rsidR="00C90D74" w:rsidRDefault="00C90D74" w:rsidP="00736535"/>
          <w:p w14:paraId="43EB2956" w14:textId="771B7E7C" w:rsidR="00C90D74" w:rsidRDefault="006F6AD3" w:rsidP="00736535">
            <w:r>
              <w:t xml:space="preserve">However, </w:t>
            </w:r>
            <w:r w:rsidR="002C6410">
              <w:t xml:space="preserve">immutability was </w:t>
            </w:r>
            <w:r w:rsidR="00354CC0">
              <w:t>used for the following class members</w:t>
            </w:r>
            <w:r w:rsidR="00986B95">
              <w:t>:</w:t>
            </w:r>
          </w:p>
          <w:p w14:paraId="5787AD65" w14:textId="55DBF425" w:rsidR="005372B2" w:rsidRDefault="00CF1C54" w:rsidP="00C877E3">
            <w:pPr>
              <w:pStyle w:val="ListParagraph"/>
              <w:numPr>
                <w:ilvl w:val="0"/>
                <w:numId w:val="8"/>
              </w:numPr>
            </w:pPr>
            <w:r>
              <w:t>AbstractPerson.dateOfBirth</w:t>
            </w:r>
          </w:p>
          <w:p w14:paraId="580C9D6D" w14:textId="6133D352" w:rsidR="00D52CAF" w:rsidRDefault="00BA0F4D" w:rsidP="00D52CAF">
            <w:pPr>
              <w:pStyle w:val="ListParagraph"/>
              <w:numPr>
                <w:ilvl w:val="0"/>
                <w:numId w:val="8"/>
              </w:numPr>
            </w:pPr>
            <w:r>
              <w:t>AbstractCar.</w:t>
            </w:r>
            <w:r w:rsidR="00D52CAF">
              <w:t xml:space="preserve">tankCapacity </w:t>
            </w:r>
          </w:p>
          <w:p w14:paraId="02EE5F78" w14:textId="77777777" w:rsidR="009C1529" w:rsidRDefault="00D52CAF" w:rsidP="00D52CAF">
            <w:pPr>
              <w:pStyle w:val="ListParagraph"/>
              <w:numPr>
                <w:ilvl w:val="0"/>
                <w:numId w:val="8"/>
              </w:numPr>
            </w:pPr>
            <w:r>
              <w:t>AbstractCar.</w:t>
            </w:r>
            <w:r>
              <w:t>regNo</w:t>
            </w:r>
          </w:p>
          <w:p w14:paraId="014EB842" w14:textId="77777777" w:rsidR="002F2CAD" w:rsidRDefault="002F2CAD" w:rsidP="00D52CAF">
            <w:pPr>
              <w:pStyle w:val="ListParagraph"/>
              <w:numPr>
                <w:ilvl w:val="0"/>
                <w:numId w:val="8"/>
              </w:numPr>
            </w:pPr>
            <w:r>
              <w:t>DrivingLicence.</w:t>
            </w:r>
            <w:r w:rsidR="001A264F">
              <w:t>drivingLicenceID</w:t>
            </w:r>
          </w:p>
          <w:p w14:paraId="085AF5A3" w14:textId="77777777" w:rsidR="00C2690D" w:rsidRDefault="001A264F" w:rsidP="005372B2">
            <w:pPr>
              <w:pStyle w:val="ListParagraph"/>
              <w:numPr>
                <w:ilvl w:val="0"/>
                <w:numId w:val="8"/>
              </w:numPr>
            </w:pPr>
            <w:r>
              <w:t>DrivingLicence.</w:t>
            </w:r>
            <w:r w:rsidR="008B00E4">
              <w:t>serialNumber</w:t>
            </w:r>
          </w:p>
          <w:p w14:paraId="3B677C13" w14:textId="77777777" w:rsidR="00C93103" w:rsidRDefault="00C93103" w:rsidP="00C877E3"/>
          <w:p w14:paraId="4AB2E9E2" w14:textId="77777777" w:rsidR="00C877E3" w:rsidRDefault="00C877E3" w:rsidP="00C877E3">
            <w:r>
              <w:t>All the above members cannot be changed within the program</w:t>
            </w:r>
            <w:r w:rsidR="00C93103">
              <w:t xml:space="preserve"> and all the necessary precautions</w:t>
            </w:r>
            <w:r w:rsidR="002714C8">
              <w:t xml:space="preserve"> </w:t>
            </w:r>
            <w:r w:rsidR="00C93103">
              <w:t>(</w:t>
            </w:r>
            <w:r w:rsidR="005D03B1">
              <w:t>e.g.</w:t>
            </w:r>
            <w:r w:rsidR="001E24A7">
              <w:t xml:space="preserve"> </w:t>
            </w:r>
            <w:r w:rsidR="00C93103">
              <w:t>defensive copying,</w:t>
            </w:r>
            <w:r w:rsidR="008A584C">
              <w:t xml:space="preserve"> declaring them final, </w:t>
            </w:r>
            <w:r w:rsidR="0064652B">
              <w:t>absence of SetterMethods)</w:t>
            </w:r>
            <w:r w:rsidR="00C93103">
              <w:t xml:space="preserve"> have been taken in order to remove such functionality</w:t>
            </w:r>
          </w:p>
          <w:p w14:paraId="5843886D" w14:textId="3AEDAA81" w:rsidR="006E12A7" w:rsidRDefault="006E12A7" w:rsidP="00C877E3"/>
        </w:tc>
        <w:tc>
          <w:tcPr>
            <w:tcW w:w="1079" w:type="dxa"/>
          </w:tcPr>
          <w:p w14:paraId="31D5ADB1" w14:textId="77777777" w:rsidR="00736535" w:rsidRDefault="00736535" w:rsidP="00736535"/>
        </w:tc>
      </w:tr>
      <w:tr w:rsidR="00736535" w14:paraId="2FFBD34B" w14:textId="77777777" w:rsidTr="001978D5">
        <w:trPr>
          <w:trHeight w:val="4546"/>
        </w:trPr>
        <w:tc>
          <w:tcPr>
            <w:tcW w:w="1079" w:type="dxa"/>
          </w:tcPr>
          <w:p w14:paraId="44EACAE4" w14:textId="77777777" w:rsidR="00736535" w:rsidRDefault="00736535" w:rsidP="00736535"/>
        </w:tc>
        <w:tc>
          <w:tcPr>
            <w:tcW w:w="8632" w:type="dxa"/>
            <w:gridSpan w:val="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4790B51B" w14:textId="77777777" w:rsidR="00736535" w:rsidRDefault="00736535" w:rsidP="00736535">
            <w:pPr>
              <w:pStyle w:val="Heading5"/>
            </w:pPr>
            <w:r>
              <w:t>OBJECT METHODS OVE</w:t>
            </w:r>
            <w:r w:rsidR="00C4161A">
              <w:t>R</w:t>
            </w:r>
            <w:r>
              <w:t>RIDING</w:t>
            </w:r>
          </w:p>
          <w:p w14:paraId="723B7E16" w14:textId="77777777" w:rsidR="001A11F4" w:rsidRDefault="001A11F4" w:rsidP="001A11F4"/>
          <w:p w14:paraId="2554652B" w14:textId="77777777" w:rsidR="008423EB" w:rsidRDefault="004B0329" w:rsidP="001A11F4">
            <w:r>
              <w:t>There were situation that</w:t>
            </w:r>
            <w:r w:rsidR="00B0630A">
              <w:t>, i</w:t>
            </w:r>
            <w:r w:rsidR="008423EB">
              <w:t xml:space="preserve">n order to guarantee </w:t>
            </w:r>
            <w:r w:rsidR="008C22A4">
              <w:t xml:space="preserve">a safe execution </w:t>
            </w:r>
            <w:r>
              <w:t>of the program</w:t>
            </w:r>
            <w:r w:rsidR="00B0630A">
              <w:t>, object</w:t>
            </w:r>
            <w:r w:rsidR="00AD0C06">
              <w:t xml:space="preserve"> methods such as equals(</w:t>
            </w:r>
            <w:r w:rsidR="002B3291">
              <w:t>) &amp; hashCode() should be overridden.</w:t>
            </w:r>
          </w:p>
          <w:p w14:paraId="41688DFA" w14:textId="77777777" w:rsidR="000842F0" w:rsidRDefault="000842F0" w:rsidP="001A11F4"/>
          <w:p w14:paraId="17A16467" w14:textId="77777777" w:rsidR="000D3E69" w:rsidRDefault="00604EC4" w:rsidP="001A11F4">
            <w:r>
              <w:t>For this application</w:t>
            </w:r>
            <w:r w:rsidR="00752FD5">
              <w:t>, unique instance of objects</w:t>
            </w:r>
            <w:r w:rsidR="006F6588">
              <w:t>(RegistrationLicence &amp; RegistrationNumber)</w:t>
            </w:r>
            <w:r w:rsidR="00752FD5">
              <w:t xml:space="preserve"> w</w:t>
            </w:r>
            <w:r w:rsidR="006A14F2">
              <w:t>ere a</w:t>
            </w:r>
            <w:r w:rsidR="00F8641D">
              <w:t>n absolute</w:t>
            </w:r>
            <w:r w:rsidR="006A14F2">
              <w:t xml:space="preserve"> requirement </w:t>
            </w:r>
            <w:r w:rsidR="00CB0919">
              <w:t xml:space="preserve">so overriding equals method </w:t>
            </w:r>
            <w:r w:rsidR="007C453C">
              <w:t>to check</w:t>
            </w:r>
            <w:r w:rsidR="00F70EF4">
              <w:t xml:space="preserve"> equality between</w:t>
            </w:r>
            <w:r w:rsidR="007C453C">
              <w:t xml:space="preserve"> class members </w:t>
            </w:r>
            <w:r w:rsidR="001340FC">
              <w:t>was a must</w:t>
            </w:r>
            <w:r w:rsidR="007052F0">
              <w:t xml:space="preserve">. </w:t>
            </w:r>
            <w:r w:rsidR="005563FF">
              <w:t xml:space="preserve">However, if </w:t>
            </w:r>
            <w:r w:rsidR="007052F0">
              <w:t>equals method</w:t>
            </w:r>
            <w:r w:rsidR="003524A7">
              <w:t xml:space="preserve"> is overridden so should hashCode</w:t>
            </w:r>
            <w:r w:rsidR="00767A86">
              <w:t xml:space="preserve"> </w:t>
            </w:r>
            <w:r w:rsidR="005563FF">
              <w:t>in order to provi</w:t>
            </w:r>
            <w:r w:rsidR="00D862CB">
              <w:t xml:space="preserve">de </w:t>
            </w:r>
            <w:r w:rsidR="00EC66D8">
              <w:t>consistent</w:t>
            </w:r>
            <w:r w:rsidR="00E02CF4">
              <w:t xml:space="preserve"> results </w:t>
            </w:r>
            <w:r w:rsidR="00EC66D8">
              <w:t>with the equals method</w:t>
            </w:r>
            <w:r w:rsidR="007052F0">
              <w:t>.</w:t>
            </w:r>
            <w:r w:rsidR="00E1099B">
              <w:t xml:space="preserve"> </w:t>
            </w:r>
          </w:p>
          <w:p w14:paraId="726C3BF2" w14:textId="77777777" w:rsidR="0045612A" w:rsidRDefault="0045612A" w:rsidP="001A11F4"/>
          <w:p w14:paraId="7E76750D" w14:textId="52F2634D" w:rsidR="0045612A" w:rsidRPr="001A11F4" w:rsidRDefault="00FC440A" w:rsidP="001A11F4">
            <w:r>
              <w:t xml:space="preserve">Furthermore, toString() method has been overridden either to provide a more understandable and clear output of a class or </w:t>
            </w:r>
            <w:r w:rsidR="004F16A9">
              <w:t xml:space="preserve">due to the fact that </w:t>
            </w:r>
            <w:r w:rsidR="007F59B2">
              <w:t xml:space="preserve">the instructions </w:t>
            </w:r>
            <w:r w:rsidR="004C4BA3">
              <w:t>said so.</w:t>
            </w:r>
          </w:p>
        </w:tc>
        <w:tc>
          <w:tcPr>
            <w:tcW w:w="1079" w:type="dxa"/>
          </w:tcPr>
          <w:p w14:paraId="217566F7" w14:textId="77777777" w:rsidR="00736535" w:rsidRDefault="00736535" w:rsidP="00736535"/>
        </w:tc>
      </w:tr>
      <w:tr w:rsidR="00186724" w14:paraId="77F4E336" w14:textId="77777777" w:rsidTr="00CC53BA">
        <w:tc>
          <w:tcPr>
            <w:tcW w:w="1079" w:type="dxa"/>
          </w:tcPr>
          <w:p w14:paraId="1243AB9B" w14:textId="77777777" w:rsidR="00186724" w:rsidRDefault="00186724" w:rsidP="00186724"/>
        </w:tc>
        <w:tc>
          <w:tcPr>
            <w:tcW w:w="8632" w:type="dxa"/>
            <w:gridSpan w:val="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08BD75CC" w14:textId="15BABB30" w:rsidR="00186724" w:rsidRPr="0048120C" w:rsidRDefault="00186724" w:rsidP="00186724">
            <w:pPr>
              <w:pStyle w:val="Heading5"/>
            </w:pPr>
            <w:r>
              <w:t xml:space="preserve">UML Class </w:t>
            </w:r>
            <w:r>
              <w:t>Diagram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D6E722" wp14:editId="7ED5F895">
                  <wp:extent cx="5492069" cy="748675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5292" cy="7586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5CCB3B" w14:textId="77777777" w:rsidR="00186724" w:rsidRDefault="00186724" w:rsidP="00186724"/>
          <w:p w14:paraId="04F27D2B" w14:textId="77777777" w:rsidR="00186724" w:rsidRDefault="00186724" w:rsidP="00186724">
            <w:pPr>
              <w:jc w:val="right"/>
              <w:rPr>
                <w:i/>
                <w:iCs/>
                <w:sz w:val="16"/>
                <w:szCs w:val="16"/>
              </w:rPr>
            </w:pPr>
            <w:r w:rsidRPr="008660BE">
              <w:rPr>
                <w:i/>
                <w:iCs/>
                <w:sz w:val="16"/>
                <w:szCs w:val="16"/>
              </w:rPr>
              <w:t>(photo is also provided in the .zip file)</w:t>
            </w:r>
          </w:p>
          <w:p w14:paraId="491B1972" w14:textId="326FDF4E" w:rsidR="00186724" w:rsidRPr="008660BE" w:rsidRDefault="00186724" w:rsidP="00186724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79" w:type="dxa"/>
          </w:tcPr>
          <w:p w14:paraId="2FAC16D6" w14:textId="77777777" w:rsidR="00186724" w:rsidRDefault="00186724" w:rsidP="00186724"/>
        </w:tc>
      </w:tr>
    </w:tbl>
    <w:p w14:paraId="6ADB1B61" w14:textId="77777777" w:rsidR="00257E47" w:rsidRDefault="00257E47"/>
    <w:sectPr w:rsidR="00257E47" w:rsidSect="00E74B29">
      <w:headerReference w:type="default" r:id="rId12"/>
      <w:footerReference w:type="even" r:id="rId13"/>
      <w:footerReference w:type="default" r:id="rId14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6C92C4" w14:textId="77777777" w:rsidR="002E6BDC" w:rsidRDefault="002E6BDC" w:rsidP="00E74B29">
      <w:r>
        <w:separator/>
      </w:r>
    </w:p>
  </w:endnote>
  <w:endnote w:type="continuationSeparator" w:id="0">
    <w:p w14:paraId="321AEEBE" w14:textId="77777777" w:rsidR="002E6BDC" w:rsidRDefault="002E6BDC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C8E61AF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D464BC5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04CE2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30004C3" w14:textId="77777777" w:rsidTr="006709F1">
      <w:tc>
        <w:tcPr>
          <w:tcW w:w="1079" w:type="dxa"/>
        </w:tcPr>
        <w:p w14:paraId="7A423118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5862725C" w14:textId="7D64E1CA" w:rsidR="00FA5ED5" w:rsidRPr="00874FE7" w:rsidRDefault="00FA5ED5" w:rsidP="006709F1">
          <w:pPr>
            <w:pStyle w:val="Footer"/>
          </w:pPr>
          <w:r>
            <w:t>OOP DESIGN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53CA0B03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091558E5" w14:textId="77777777" w:rsidR="00E74B29" w:rsidRPr="00E74B29" w:rsidRDefault="00E74B29" w:rsidP="006709F1">
          <w:pPr>
            <w:pStyle w:val="Footer"/>
          </w:pPr>
        </w:p>
      </w:tc>
    </w:tr>
  </w:tbl>
  <w:p w14:paraId="02C36FD4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C17FC4" w14:textId="77777777" w:rsidR="002E6BDC" w:rsidRDefault="002E6BDC" w:rsidP="00E74B29">
      <w:r>
        <w:separator/>
      </w:r>
    </w:p>
  </w:footnote>
  <w:footnote w:type="continuationSeparator" w:id="0">
    <w:p w14:paraId="0C4694D1" w14:textId="77777777" w:rsidR="002E6BDC" w:rsidRDefault="002E6BDC" w:rsidP="00E74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B17060" w14:textId="77777777" w:rsidR="00736535" w:rsidRDefault="007365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940B9"/>
    <w:multiLevelType w:val="multilevel"/>
    <w:tmpl w:val="AD041A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92" w:hanging="432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88D746E"/>
    <w:multiLevelType w:val="multilevel"/>
    <w:tmpl w:val="431C1B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B841462"/>
    <w:multiLevelType w:val="multilevel"/>
    <w:tmpl w:val="431C1B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9D4E33"/>
    <w:multiLevelType w:val="multilevel"/>
    <w:tmpl w:val="AD041A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92" w:hanging="432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D545A7F"/>
    <w:multiLevelType w:val="hybridMultilevel"/>
    <w:tmpl w:val="0F3014A6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6" w15:restartNumberingAfterBreak="0">
    <w:nsid w:val="6D23338B"/>
    <w:multiLevelType w:val="hybridMultilevel"/>
    <w:tmpl w:val="53A693C4"/>
    <w:lvl w:ilvl="0" w:tplc="0809000F">
      <w:start w:val="1"/>
      <w:numFmt w:val="decimal"/>
      <w:lvlText w:val="%1."/>
      <w:lvlJc w:val="left"/>
      <w:pPr>
        <w:ind w:left="789" w:hanging="360"/>
      </w:pPr>
    </w:lvl>
    <w:lvl w:ilvl="1" w:tplc="08090019" w:tentative="1">
      <w:start w:val="1"/>
      <w:numFmt w:val="lowerLetter"/>
      <w:lvlText w:val="%2."/>
      <w:lvlJc w:val="left"/>
      <w:pPr>
        <w:ind w:left="1509" w:hanging="360"/>
      </w:pPr>
    </w:lvl>
    <w:lvl w:ilvl="2" w:tplc="0809001B" w:tentative="1">
      <w:start w:val="1"/>
      <w:numFmt w:val="lowerRoman"/>
      <w:lvlText w:val="%3."/>
      <w:lvlJc w:val="right"/>
      <w:pPr>
        <w:ind w:left="2229" w:hanging="180"/>
      </w:pPr>
    </w:lvl>
    <w:lvl w:ilvl="3" w:tplc="0809000F" w:tentative="1">
      <w:start w:val="1"/>
      <w:numFmt w:val="decimal"/>
      <w:lvlText w:val="%4."/>
      <w:lvlJc w:val="left"/>
      <w:pPr>
        <w:ind w:left="2949" w:hanging="360"/>
      </w:pPr>
    </w:lvl>
    <w:lvl w:ilvl="4" w:tplc="08090019" w:tentative="1">
      <w:start w:val="1"/>
      <w:numFmt w:val="lowerLetter"/>
      <w:lvlText w:val="%5."/>
      <w:lvlJc w:val="left"/>
      <w:pPr>
        <w:ind w:left="3669" w:hanging="360"/>
      </w:pPr>
    </w:lvl>
    <w:lvl w:ilvl="5" w:tplc="0809001B" w:tentative="1">
      <w:start w:val="1"/>
      <w:numFmt w:val="lowerRoman"/>
      <w:lvlText w:val="%6."/>
      <w:lvlJc w:val="right"/>
      <w:pPr>
        <w:ind w:left="4389" w:hanging="180"/>
      </w:pPr>
    </w:lvl>
    <w:lvl w:ilvl="6" w:tplc="0809000F" w:tentative="1">
      <w:start w:val="1"/>
      <w:numFmt w:val="decimal"/>
      <w:lvlText w:val="%7."/>
      <w:lvlJc w:val="left"/>
      <w:pPr>
        <w:ind w:left="5109" w:hanging="360"/>
      </w:pPr>
    </w:lvl>
    <w:lvl w:ilvl="7" w:tplc="08090019" w:tentative="1">
      <w:start w:val="1"/>
      <w:numFmt w:val="lowerLetter"/>
      <w:lvlText w:val="%8."/>
      <w:lvlJc w:val="left"/>
      <w:pPr>
        <w:ind w:left="5829" w:hanging="360"/>
      </w:pPr>
    </w:lvl>
    <w:lvl w:ilvl="8" w:tplc="08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7" w15:restartNumberingAfterBreak="0">
    <w:nsid w:val="71B27BEB"/>
    <w:multiLevelType w:val="hybridMultilevel"/>
    <w:tmpl w:val="BF9A1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F6A"/>
    <w:rsid w:val="00003D85"/>
    <w:rsid w:val="00005D06"/>
    <w:rsid w:val="00007DC2"/>
    <w:rsid w:val="000529E7"/>
    <w:rsid w:val="000529F4"/>
    <w:rsid w:val="00054FCC"/>
    <w:rsid w:val="00065ECD"/>
    <w:rsid w:val="000842F0"/>
    <w:rsid w:val="00086FA5"/>
    <w:rsid w:val="000B154F"/>
    <w:rsid w:val="000C09B2"/>
    <w:rsid w:val="000D3E69"/>
    <w:rsid w:val="000E4641"/>
    <w:rsid w:val="00116093"/>
    <w:rsid w:val="001340FC"/>
    <w:rsid w:val="001351F8"/>
    <w:rsid w:val="00151F66"/>
    <w:rsid w:val="0016443B"/>
    <w:rsid w:val="001655ED"/>
    <w:rsid w:val="00165F6A"/>
    <w:rsid w:val="00175894"/>
    <w:rsid w:val="001762C4"/>
    <w:rsid w:val="00177F8D"/>
    <w:rsid w:val="00185F4A"/>
    <w:rsid w:val="00186724"/>
    <w:rsid w:val="00193566"/>
    <w:rsid w:val="00195E5A"/>
    <w:rsid w:val="001A11F4"/>
    <w:rsid w:val="001A264F"/>
    <w:rsid w:val="001A4A04"/>
    <w:rsid w:val="001C4EA5"/>
    <w:rsid w:val="001D7AB5"/>
    <w:rsid w:val="001E24A7"/>
    <w:rsid w:val="001F5591"/>
    <w:rsid w:val="002007E0"/>
    <w:rsid w:val="00210B2A"/>
    <w:rsid w:val="002277F3"/>
    <w:rsid w:val="002419AF"/>
    <w:rsid w:val="00257E47"/>
    <w:rsid w:val="002714C8"/>
    <w:rsid w:val="00281DC4"/>
    <w:rsid w:val="002A4404"/>
    <w:rsid w:val="002A47F6"/>
    <w:rsid w:val="002B3291"/>
    <w:rsid w:val="002B6EEA"/>
    <w:rsid w:val="002C0BA8"/>
    <w:rsid w:val="002C6410"/>
    <w:rsid w:val="002D2200"/>
    <w:rsid w:val="002E6BDC"/>
    <w:rsid w:val="002F2CAD"/>
    <w:rsid w:val="00331C4C"/>
    <w:rsid w:val="00335683"/>
    <w:rsid w:val="0033702A"/>
    <w:rsid w:val="00346FEC"/>
    <w:rsid w:val="0034732C"/>
    <w:rsid w:val="003524A7"/>
    <w:rsid w:val="00354CC0"/>
    <w:rsid w:val="003608DC"/>
    <w:rsid w:val="00364401"/>
    <w:rsid w:val="003A7213"/>
    <w:rsid w:val="003B0322"/>
    <w:rsid w:val="003D56ED"/>
    <w:rsid w:val="003D7F16"/>
    <w:rsid w:val="003F2244"/>
    <w:rsid w:val="0040564B"/>
    <w:rsid w:val="0045612A"/>
    <w:rsid w:val="00465297"/>
    <w:rsid w:val="004732C3"/>
    <w:rsid w:val="004770AB"/>
    <w:rsid w:val="004808EF"/>
    <w:rsid w:val="0048120C"/>
    <w:rsid w:val="004909D9"/>
    <w:rsid w:val="004A7A5C"/>
    <w:rsid w:val="004B0329"/>
    <w:rsid w:val="004B0D81"/>
    <w:rsid w:val="004B1871"/>
    <w:rsid w:val="004C2722"/>
    <w:rsid w:val="004C4BA3"/>
    <w:rsid w:val="004D3C14"/>
    <w:rsid w:val="004F16A9"/>
    <w:rsid w:val="004F4C34"/>
    <w:rsid w:val="00500ABC"/>
    <w:rsid w:val="00504D41"/>
    <w:rsid w:val="00510849"/>
    <w:rsid w:val="00521481"/>
    <w:rsid w:val="00530603"/>
    <w:rsid w:val="005372B2"/>
    <w:rsid w:val="005563FF"/>
    <w:rsid w:val="00557C87"/>
    <w:rsid w:val="005601F3"/>
    <w:rsid w:val="00562516"/>
    <w:rsid w:val="00564503"/>
    <w:rsid w:val="005707A8"/>
    <w:rsid w:val="005847EB"/>
    <w:rsid w:val="00594316"/>
    <w:rsid w:val="005C5278"/>
    <w:rsid w:val="005C729B"/>
    <w:rsid w:val="005D03B1"/>
    <w:rsid w:val="005E320D"/>
    <w:rsid w:val="005F4C6E"/>
    <w:rsid w:val="00604EC4"/>
    <w:rsid w:val="00605D8F"/>
    <w:rsid w:val="00635734"/>
    <w:rsid w:val="0064652B"/>
    <w:rsid w:val="006533D3"/>
    <w:rsid w:val="00664E3E"/>
    <w:rsid w:val="00665110"/>
    <w:rsid w:val="006709F1"/>
    <w:rsid w:val="0069199A"/>
    <w:rsid w:val="006937B7"/>
    <w:rsid w:val="00694C72"/>
    <w:rsid w:val="006A0F96"/>
    <w:rsid w:val="006A14F2"/>
    <w:rsid w:val="006A2F5A"/>
    <w:rsid w:val="006A4A0A"/>
    <w:rsid w:val="006A56CC"/>
    <w:rsid w:val="006B0D3B"/>
    <w:rsid w:val="006C60E6"/>
    <w:rsid w:val="006D7031"/>
    <w:rsid w:val="006D7BFB"/>
    <w:rsid w:val="006E12A7"/>
    <w:rsid w:val="006F6588"/>
    <w:rsid w:val="006F6AD3"/>
    <w:rsid w:val="007052F0"/>
    <w:rsid w:val="00735D66"/>
    <w:rsid w:val="00736535"/>
    <w:rsid w:val="00746FDB"/>
    <w:rsid w:val="00752FD5"/>
    <w:rsid w:val="00767A86"/>
    <w:rsid w:val="00785F72"/>
    <w:rsid w:val="007905BD"/>
    <w:rsid w:val="007B5280"/>
    <w:rsid w:val="007C453C"/>
    <w:rsid w:val="007C4F93"/>
    <w:rsid w:val="007C6FF9"/>
    <w:rsid w:val="007D560E"/>
    <w:rsid w:val="007E297D"/>
    <w:rsid w:val="007F031E"/>
    <w:rsid w:val="007F59B2"/>
    <w:rsid w:val="007F6762"/>
    <w:rsid w:val="007F7751"/>
    <w:rsid w:val="008140E1"/>
    <w:rsid w:val="00825B02"/>
    <w:rsid w:val="00832613"/>
    <w:rsid w:val="00832B72"/>
    <w:rsid w:val="00837914"/>
    <w:rsid w:val="008423EB"/>
    <w:rsid w:val="0086328A"/>
    <w:rsid w:val="008660BE"/>
    <w:rsid w:val="008716B0"/>
    <w:rsid w:val="00871FCF"/>
    <w:rsid w:val="00874FE7"/>
    <w:rsid w:val="008756FD"/>
    <w:rsid w:val="008856D0"/>
    <w:rsid w:val="00893FAA"/>
    <w:rsid w:val="008A584C"/>
    <w:rsid w:val="008A7DE9"/>
    <w:rsid w:val="008B00E4"/>
    <w:rsid w:val="008B58E4"/>
    <w:rsid w:val="008C22A4"/>
    <w:rsid w:val="008C6180"/>
    <w:rsid w:val="008D6E3E"/>
    <w:rsid w:val="008D6FC0"/>
    <w:rsid w:val="00900490"/>
    <w:rsid w:val="009027ED"/>
    <w:rsid w:val="00903D76"/>
    <w:rsid w:val="009064B6"/>
    <w:rsid w:val="00933B83"/>
    <w:rsid w:val="00940BB4"/>
    <w:rsid w:val="00951EFB"/>
    <w:rsid w:val="00952F7D"/>
    <w:rsid w:val="0095496A"/>
    <w:rsid w:val="00986B95"/>
    <w:rsid w:val="00986D56"/>
    <w:rsid w:val="00997860"/>
    <w:rsid w:val="009A1F8A"/>
    <w:rsid w:val="009A3817"/>
    <w:rsid w:val="009A38BA"/>
    <w:rsid w:val="009B2679"/>
    <w:rsid w:val="009B3B78"/>
    <w:rsid w:val="009B4CFC"/>
    <w:rsid w:val="009C05F6"/>
    <w:rsid w:val="009C1529"/>
    <w:rsid w:val="009C5121"/>
    <w:rsid w:val="00A07635"/>
    <w:rsid w:val="00A13106"/>
    <w:rsid w:val="00A33226"/>
    <w:rsid w:val="00A45BFF"/>
    <w:rsid w:val="00A52B1F"/>
    <w:rsid w:val="00A546BC"/>
    <w:rsid w:val="00A70A57"/>
    <w:rsid w:val="00AA11AF"/>
    <w:rsid w:val="00AA30C1"/>
    <w:rsid w:val="00AD0C06"/>
    <w:rsid w:val="00B060AB"/>
    <w:rsid w:val="00B0630A"/>
    <w:rsid w:val="00B20D16"/>
    <w:rsid w:val="00B43E11"/>
    <w:rsid w:val="00B47131"/>
    <w:rsid w:val="00B51DDD"/>
    <w:rsid w:val="00B55F9E"/>
    <w:rsid w:val="00B82425"/>
    <w:rsid w:val="00B90028"/>
    <w:rsid w:val="00B915E1"/>
    <w:rsid w:val="00BA0F4D"/>
    <w:rsid w:val="00BA454A"/>
    <w:rsid w:val="00BC4F09"/>
    <w:rsid w:val="00BF6382"/>
    <w:rsid w:val="00BF6604"/>
    <w:rsid w:val="00C241EF"/>
    <w:rsid w:val="00C2690D"/>
    <w:rsid w:val="00C371A9"/>
    <w:rsid w:val="00C4161A"/>
    <w:rsid w:val="00C501E7"/>
    <w:rsid w:val="00C540A0"/>
    <w:rsid w:val="00C628B5"/>
    <w:rsid w:val="00C64468"/>
    <w:rsid w:val="00C738A8"/>
    <w:rsid w:val="00C74D28"/>
    <w:rsid w:val="00C755AB"/>
    <w:rsid w:val="00C817A3"/>
    <w:rsid w:val="00C877E3"/>
    <w:rsid w:val="00C90D74"/>
    <w:rsid w:val="00C91B5C"/>
    <w:rsid w:val="00C93103"/>
    <w:rsid w:val="00CA2396"/>
    <w:rsid w:val="00CA2835"/>
    <w:rsid w:val="00CB0919"/>
    <w:rsid w:val="00CB1CB8"/>
    <w:rsid w:val="00CC53BA"/>
    <w:rsid w:val="00CC61BE"/>
    <w:rsid w:val="00CD5E86"/>
    <w:rsid w:val="00CF1C54"/>
    <w:rsid w:val="00D0667B"/>
    <w:rsid w:val="00D32132"/>
    <w:rsid w:val="00D36E0D"/>
    <w:rsid w:val="00D42FC2"/>
    <w:rsid w:val="00D43125"/>
    <w:rsid w:val="00D45B43"/>
    <w:rsid w:val="00D52CAF"/>
    <w:rsid w:val="00D60738"/>
    <w:rsid w:val="00D66A3A"/>
    <w:rsid w:val="00D80EA1"/>
    <w:rsid w:val="00D8406E"/>
    <w:rsid w:val="00D862CB"/>
    <w:rsid w:val="00DB4510"/>
    <w:rsid w:val="00DC1E03"/>
    <w:rsid w:val="00DE4C7B"/>
    <w:rsid w:val="00DE6493"/>
    <w:rsid w:val="00DF198B"/>
    <w:rsid w:val="00DF73A4"/>
    <w:rsid w:val="00E0026C"/>
    <w:rsid w:val="00E00968"/>
    <w:rsid w:val="00E02CF4"/>
    <w:rsid w:val="00E03F72"/>
    <w:rsid w:val="00E1099B"/>
    <w:rsid w:val="00E11687"/>
    <w:rsid w:val="00E12067"/>
    <w:rsid w:val="00E40351"/>
    <w:rsid w:val="00E7443C"/>
    <w:rsid w:val="00E74B29"/>
    <w:rsid w:val="00E77372"/>
    <w:rsid w:val="00E85E46"/>
    <w:rsid w:val="00E92C4D"/>
    <w:rsid w:val="00EA4F0D"/>
    <w:rsid w:val="00EC1A3C"/>
    <w:rsid w:val="00EC66D8"/>
    <w:rsid w:val="00ED0769"/>
    <w:rsid w:val="00F044FD"/>
    <w:rsid w:val="00F14625"/>
    <w:rsid w:val="00F50791"/>
    <w:rsid w:val="00F62042"/>
    <w:rsid w:val="00F70EF4"/>
    <w:rsid w:val="00F8641D"/>
    <w:rsid w:val="00FA1C90"/>
    <w:rsid w:val="00FA1EE3"/>
    <w:rsid w:val="00FA486A"/>
    <w:rsid w:val="00FA5ED5"/>
    <w:rsid w:val="00FB2F1A"/>
    <w:rsid w:val="00FC440A"/>
    <w:rsid w:val="00FC6F34"/>
    <w:rsid w:val="00FE0F24"/>
    <w:rsid w:val="00FF326A"/>
    <w:rsid w:val="00FF5529"/>
    <w:rsid w:val="00FF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7258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7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4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7"/>
    <w:qFormat/>
    <w:rsid w:val="00257E47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Strong">
    <w:name w:val="Strong"/>
    <w:basedOn w:val="DefaultParagraphFont"/>
    <w:uiPriority w:val="22"/>
    <w:qFormat/>
    <w:rsid w:val="00FF724F"/>
    <w:rPr>
      <w:b/>
      <w:bCs/>
    </w:rPr>
  </w:style>
  <w:style w:type="paragraph" w:customStyle="1" w:styleId="editorpreview">
    <w:name w:val="editorpreview"/>
    <w:basedOn w:val="Normal"/>
    <w:rsid w:val="00FF72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paragraph" w:styleId="ListParagraph">
    <w:name w:val="List Paragraph"/>
    <w:basedOn w:val="Normal"/>
    <w:uiPriority w:val="34"/>
    <w:qFormat/>
    <w:rsid w:val="00B82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36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p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A2CD4E4627B74EA03C0A0A1AE58840" ma:contentTypeVersion="5" ma:contentTypeDescription="Create a new document." ma:contentTypeScope="" ma:versionID="137fe950e5210d75dd3adb4aa9f8f99b">
  <xsd:schema xmlns:xsd="http://www.w3.org/2001/XMLSchema" xmlns:xs="http://www.w3.org/2001/XMLSchema" xmlns:p="http://schemas.microsoft.com/office/2006/metadata/properties" xmlns:ns3="427a6963-4c98-49fe-9392-d32d72b98a6c" targetNamespace="http://schemas.microsoft.com/office/2006/metadata/properties" ma:root="true" ma:fieldsID="e436c19f480999c3cf1cf4298d96872b" ns3:_="">
    <xsd:import namespace="427a6963-4c98-49fe-9392-d32d72b98a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7a6963-4c98-49fe-9392-d32d72b98a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6E978D-73B8-496C-8F04-B2D0C5E7E3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7a6963-4c98-49fe-9392-d32d72b98a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6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2019-10-22T11:09:00Z</dcterms:created>
  <dcterms:modified xsi:type="dcterms:W3CDTF">2019-10-25T14:53:00Z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0x01010024A2CD4E4627B74EA03C0A0A1AE58840</vt:lpwstr>
  </property>
</Properties>
</file>